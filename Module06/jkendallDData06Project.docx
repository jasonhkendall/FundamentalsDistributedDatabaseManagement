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DDF72" w14:textId="77777777" w:rsidR="00524388" w:rsidRDefault="00E414EB">
      <w:pPr>
        <w:pStyle w:val="Title"/>
      </w:pPr>
      <w:r>
        <w:t>Distributed Database Management</w:t>
      </w:r>
    </w:p>
    <w:p w14:paraId="7DB1ECA1" w14:textId="5BAB8D59" w:rsidR="00524388" w:rsidRDefault="00E414EB">
      <w:pPr>
        <w:pStyle w:val="Heading1"/>
      </w:pPr>
      <w:r>
        <w:t>Module</w:t>
      </w:r>
      <w:r w:rsidR="000E4AC2">
        <w:t xml:space="preserve"> 0</w:t>
      </w:r>
      <w:r w:rsidR="00CD6ED2">
        <w:t>6</w:t>
      </w:r>
      <w:r>
        <w:t xml:space="preserve"> </w:t>
      </w:r>
      <w:r w:rsidR="00EB0FC5">
        <w:t>Project</w:t>
      </w:r>
      <w:r w:rsidR="0056558D">
        <w:t xml:space="preserve"> – </w:t>
      </w:r>
      <w:r w:rsidR="00D6388D">
        <w:t>Update and Delete</w:t>
      </w:r>
      <w:bookmarkStart w:id="0" w:name="_GoBack"/>
      <w:bookmarkEnd w:id="0"/>
    </w:p>
    <w:p w14:paraId="2DCFE2FC" w14:textId="77777777" w:rsidR="000E4AC2" w:rsidRDefault="0056558D" w:rsidP="00E414EB">
      <w:pPr>
        <w:tabs>
          <w:tab w:val="left" w:pos="9743"/>
        </w:tabs>
      </w:pPr>
      <w:r>
        <w:t>Jason Kendall – Professor Grinberg</w:t>
      </w:r>
    </w:p>
    <w:p w14:paraId="1B43B930" w14:textId="77777777" w:rsidR="00F617D1" w:rsidRDefault="00F617D1" w:rsidP="00E414EB">
      <w:pPr>
        <w:tabs>
          <w:tab w:val="left" w:pos="9743"/>
        </w:tabs>
      </w:pPr>
    </w:p>
    <w:p w14:paraId="10241F89" w14:textId="77777777" w:rsidR="00CD6ED2" w:rsidRDefault="00CD6ED2" w:rsidP="00CD6ED2">
      <w:pPr>
        <w:tabs>
          <w:tab w:val="left" w:pos="9743"/>
        </w:tabs>
      </w:pPr>
      <w:r>
        <w:t>The FINAL PROJECT!!!!!! Yay</w:t>
      </w:r>
    </w:p>
    <w:p w14:paraId="54DA8DFB" w14:textId="77777777" w:rsidR="00CD6ED2" w:rsidRDefault="00CD6ED2" w:rsidP="00CD6ED2">
      <w:pPr>
        <w:tabs>
          <w:tab w:val="left" w:pos="9743"/>
        </w:tabs>
      </w:pPr>
    </w:p>
    <w:p w14:paraId="5F85AD66" w14:textId="77777777" w:rsidR="00CD6ED2" w:rsidRPr="00F617D1" w:rsidRDefault="00CD6ED2" w:rsidP="00CD6ED2">
      <w:pPr>
        <w:tabs>
          <w:tab w:val="left" w:pos="9743"/>
        </w:tabs>
      </w:pPr>
      <w:r>
        <w:rPr>
          <w:noProof/>
        </w:rPr>
        <w:drawing>
          <wp:inline distT="0" distB="0" distL="0" distR="0" wp14:anchorId="3D7D2CD6" wp14:editId="062DD36E">
            <wp:extent cx="6675120" cy="3423920"/>
            <wp:effectExtent l="0" t="0" r="5080" b="508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07 at 11.42.3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0C61" w14:textId="77777777" w:rsidR="00CD6ED2" w:rsidRDefault="00CD6ED2" w:rsidP="00E414EB">
      <w:pPr>
        <w:tabs>
          <w:tab w:val="left" w:pos="9743"/>
        </w:tabs>
      </w:pPr>
      <w:r>
        <w:rPr>
          <w:noProof/>
        </w:rPr>
        <w:lastRenderedPageBreak/>
        <w:drawing>
          <wp:inline distT="0" distB="0" distL="0" distR="0" wp14:anchorId="2714D397" wp14:editId="65061D46">
            <wp:extent cx="6675120" cy="2966085"/>
            <wp:effectExtent l="0" t="0" r="508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07 at 11.41.0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B569" w14:textId="77777777" w:rsidR="00F617D1" w:rsidRDefault="00CD6ED2" w:rsidP="00E414EB">
      <w:pPr>
        <w:tabs>
          <w:tab w:val="left" w:pos="9743"/>
        </w:tabs>
      </w:pPr>
      <w:r>
        <w:rPr>
          <w:noProof/>
        </w:rPr>
        <w:lastRenderedPageBreak/>
        <w:drawing>
          <wp:inline distT="0" distB="0" distL="0" distR="0" wp14:anchorId="369DE2F8" wp14:editId="62190415">
            <wp:extent cx="6675120" cy="4336415"/>
            <wp:effectExtent l="0" t="0" r="508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07 at 11.41.5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E781C" wp14:editId="4A12CC3F">
            <wp:extent cx="6675120" cy="3646805"/>
            <wp:effectExtent l="0" t="0" r="508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07 at 11.41.2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27350" wp14:editId="007EA985">
            <wp:extent cx="6675120" cy="4062730"/>
            <wp:effectExtent l="0" t="0" r="5080" b="127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07 at 11.42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A048C" wp14:editId="4ACD2F4C">
            <wp:extent cx="6675120" cy="3423920"/>
            <wp:effectExtent l="0" t="0" r="5080" b="508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5-07 at 11.42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C640B" wp14:editId="56B6CBAB">
            <wp:extent cx="6675120" cy="2138680"/>
            <wp:effectExtent l="0" t="0" r="508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07 at 11.42.5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03883" wp14:editId="2C74C7D1">
            <wp:extent cx="6675120" cy="4131310"/>
            <wp:effectExtent l="0" t="0" r="508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07 at 11.43.0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268AE" wp14:editId="1E16A731">
            <wp:extent cx="6675120" cy="6141085"/>
            <wp:effectExtent l="0" t="0" r="5080" b="571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5-07 at 11.43.2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61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8BD51" wp14:editId="5E23C74F">
            <wp:extent cx="6675120" cy="3458210"/>
            <wp:effectExtent l="0" t="0" r="508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07 at 11.43.3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1F758" wp14:editId="699AB60B">
            <wp:extent cx="6675120" cy="4749800"/>
            <wp:effectExtent l="0" t="0" r="508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07 at 11.44.0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6C458" wp14:editId="08E769F2">
            <wp:extent cx="6675120" cy="5780405"/>
            <wp:effectExtent l="0" t="0" r="508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07 at 11.44.1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813B3" wp14:editId="6C788900">
            <wp:extent cx="6675120" cy="2433320"/>
            <wp:effectExtent l="0" t="0" r="5080" b="508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07 at 11.44.3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2CB012" wp14:editId="386B921C">
            <wp:extent cx="6675120" cy="3423920"/>
            <wp:effectExtent l="0" t="0" r="508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07 at 11.42.3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64A0" w14:textId="77777777" w:rsidR="00CD6ED2" w:rsidRDefault="00CD6ED2" w:rsidP="00E414EB">
      <w:pPr>
        <w:tabs>
          <w:tab w:val="left" w:pos="9743"/>
        </w:tabs>
      </w:pPr>
      <w:r>
        <w:t>Thank you for the great course Professor, it was tough but I learned a lot about the technology stack we used during the past six weeks!</w:t>
      </w:r>
    </w:p>
    <w:p w14:paraId="120DFBAF" w14:textId="77777777" w:rsidR="00CD6ED2" w:rsidRPr="00F617D1" w:rsidRDefault="00CD6ED2" w:rsidP="00E414EB">
      <w:pPr>
        <w:tabs>
          <w:tab w:val="left" w:pos="9743"/>
        </w:tabs>
      </w:pPr>
    </w:p>
    <w:sectPr w:rsidR="00CD6ED2" w:rsidRPr="00F617D1">
      <w:footerReference w:type="default" r:id="rId20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148CA" w14:textId="77777777" w:rsidR="009D4BF3" w:rsidRDefault="009D4BF3">
      <w:pPr>
        <w:spacing w:after="0" w:line="240" w:lineRule="auto"/>
      </w:pPr>
      <w:r>
        <w:separator/>
      </w:r>
    </w:p>
  </w:endnote>
  <w:endnote w:type="continuationSeparator" w:id="0">
    <w:p w14:paraId="6FD0AF14" w14:textId="77777777" w:rsidR="009D4BF3" w:rsidRDefault="009D4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5C49E8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045B0D" w14:textId="77777777" w:rsidR="009D4BF3" w:rsidRDefault="009D4BF3">
      <w:pPr>
        <w:spacing w:after="0" w:line="240" w:lineRule="auto"/>
      </w:pPr>
      <w:r>
        <w:separator/>
      </w:r>
    </w:p>
  </w:footnote>
  <w:footnote w:type="continuationSeparator" w:id="0">
    <w:p w14:paraId="48C88B66" w14:textId="77777777" w:rsidR="009D4BF3" w:rsidRDefault="009D4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58D"/>
    <w:rsid w:val="000A66FD"/>
    <w:rsid w:val="000E4AC2"/>
    <w:rsid w:val="000F0121"/>
    <w:rsid w:val="003F31CF"/>
    <w:rsid w:val="00524388"/>
    <w:rsid w:val="00562803"/>
    <w:rsid w:val="0056558D"/>
    <w:rsid w:val="00620A74"/>
    <w:rsid w:val="007656CF"/>
    <w:rsid w:val="008F7239"/>
    <w:rsid w:val="0097663C"/>
    <w:rsid w:val="009D4BF3"/>
    <w:rsid w:val="00BB58E9"/>
    <w:rsid w:val="00C903B9"/>
    <w:rsid w:val="00CD6ED2"/>
    <w:rsid w:val="00D6388D"/>
    <w:rsid w:val="00D94E38"/>
    <w:rsid w:val="00E414EB"/>
    <w:rsid w:val="00E73AC0"/>
    <w:rsid w:val="00EB0FC5"/>
    <w:rsid w:val="00EC48A7"/>
    <w:rsid w:val="00F6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A394AD"/>
  <w15:chartTrackingRefBased/>
  <w15:docId w15:val="{30854C1F-6EE6-0C40-AB39-DC0AC36A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414E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4EB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617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2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sonKendall/Library/Group%20Containers/UBF8T346G9.Office/User%20Content.localized/Templates.localized/CourseProject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CourseProject.dotx</Template>
  <TotalTime>3</TotalTime>
  <Pages>9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Jason Kendall</cp:lastModifiedBy>
  <cp:revision>3</cp:revision>
  <dcterms:created xsi:type="dcterms:W3CDTF">2019-05-08T03:48:00Z</dcterms:created>
  <dcterms:modified xsi:type="dcterms:W3CDTF">2019-05-08T03:50:00Z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