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388" w:rsidRDefault="00E414EB">
      <w:pPr>
        <w:pStyle w:val="Title"/>
      </w:pPr>
      <w:r>
        <w:t>Distributed Database Management</w:t>
      </w:r>
    </w:p>
    <w:p w:rsidR="00524388" w:rsidRDefault="00E414EB">
      <w:pPr>
        <w:pStyle w:val="Heading1"/>
      </w:pPr>
      <w:r>
        <w:t>Module</w:t>
      </w:r>
      <w:r w:rsidR="000E4AC2">
        <w:t xml:space="preserve"> 0</w:t>
      </w:r>
      <w:r w:rsidR="006C1A86">
        <w:t>4</w:t>
      </w:r>
      <w:r>
        <w:t xml:space="preserve"> Project</w:t>
      </w:r>
    </w:p>
    <w:p w:rsidR="006C1A86" w:rsidRPr="006C1A86" w:rsidRDefault="006C1A86" w:rsidP="006C1A86">
      <w:r>
        <w:t>Jason Kendall – Professor Grinberg</w:t>
      </w:r>
      <w:bookmarkStart w:id="0" w:name="_GoBack"/>
      <w:bookmarkEnd w:id="0"/>
    </w:p>
    <w:p w:rsidR="006C1A86" w:rsidRDefault="006C1A86" w:rsidP="006C1A86">
      <w:r>
        <w:t xml:space="preserve">Unfortunately, I was not able to complete this project. I spent most of 2-3 days working on this assignment, running hundreds of commands to try and establish a connection to </w:t>
      </w:r>
      <w:proofErr w:type="spellStart"/>
      <w:r>
        <w:t>RockMongo</w:t>
      </w:r>
      <w:proofErr w:type="spellEnd"/>
      <w:r>
        <w:t xml:space="preserve"> database manager. For some reason, I was not able to connect to the address, which I have provided images of below for supporting documentation. I ran many commands setting up the SSH tunnel and many more changing the ports and addresses. I repeated this process for a few days. Although I am a little disappointed, I could not get this to run, I did learn a lot in the process, and I believe the images of my work demonstrate this.</w:t>
      </w:r>
    </w:p>
    <w:p w:rsidR="006C1A86" w:rsidRDefault="006C1A86" w:rsidP="006C1A86"/>
    <w:p w:rsidR="006C1A86" w:rsidRPr="00E414EB" w:rsidRDefault="006C1A86" w:rsidP="006C1A86"/>
    <w:p w:rsidR="000E4AC2" w:rsidRDefault="006C1A86" w:rsidP="00E414EB">
      <w:pPr>
        <w:tabs>
          <w:tab w:val="left" w:pos="9743"/>
        </w:tabs>
      </w:pPr>
      <w:r>
        <w:rPr>
          <w:noProof/>
        </w:rPr>
        <w:drawing>
          <wp:inline distT="0" distB="0" distL="0" distR="0">
            <wp:extent cx="6675120" cy="3593465"/>
            <wp:effectExtent l="0" t="0" r="508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5 at 12.53.4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86" w:rsidRDefault="006C1A86" w:rsidP="00E414EB">
      <w:pPr>
        <w:tabs>
          <w:tab w:val="left" w:pos="9743"/>
        </w:tabs>
      </w:pPr>
    </w:p>
    <w:p w:rsidR="006C1A86" w:rsidRDefault="006C1A86" w:rsidP="00E414EB">
      <w:pPr>
        <w:tabs>
          <w:tab w:val="left" w:pos="9743"/>
        </w:tabs>
      </w:pPr>
    </w:p>
    <w:p w:rsidR="006C1A86" w:rsidRPr="00E414EB" w:rsidRDefault="006C1A86" w:rsidP="00E414EB">
      <w:pPr>
        <w:tabs>
          <w:tab w:val="left" w:pos="9743"/>
        </w:tabs>
      </w:pPr>
      <w:r>
        <w:rPr>
          <w:noProof/>
        </w:rPr>
        <w:lastRenderedPageBreak/>
        <w:drawing>
          <wp:inline distT="0" distB="0" distL="0" distR="0">
            <wp:extent cx="6675120" cy="3949700"/>
            <wp:effectExtent l="0" t="0" r="508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5 at 12.54.1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3400" cy="40894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5 at 12.32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75120" cy="1565275"/>
            <wp:effectExtent l="0" t="0" r="508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4 at 7.30.3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75120" cy="4302760"/>
            <wp:effectExtent l="0" t="0" r="508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4 at 7.27.5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75120" cy="3799205"/>
            <wp:effectExtent l="0" t="0" r="508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5 at 1.01.0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75120" cy="7397115"/>
            <wp:effectExtent l="0" t="0" r="508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05 at 1.06.1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A86" w:rsidRPr="00E414EB">
      <w:footerReference w:type="default" r:id="rId14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7365" w:rsidRDefault="00547365">
      <w:pPr>
        <w:spacing w:after="0" w:line="240" w:lineRule="auto"/>
      </w:pPr>
      <w:r>
        <w:separator/>
      </w:r>
    </w:p>
  </w:endnote>
  <w:endnote w:type="continuationSeparator" w:id="0">
    <w:p w:rsidR="00547365" w:rsidRDefault="0054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7365" w:rsidRDefault="00547365">
      <w:pPr>
        <w:spacing w:after="0" w:line="240" w:lineRule="auto"/>
      </w:pPr>
      <w:r>
        <w:separator/>
      </w:r>
    </w:p>
  </w:footnote>
  <w:footnote w:type="continuationSeparator" w:id="0">
    <w:p w:rsidR="00547365" w:rsidRDefault="0054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A86"/>
    <w:rsid w:val="000A66FD"/>
    <w:rsid w:val="000E4AC2"/>
    <w:rsid w:val="003F31CF"/>
    <w:rsid w:val="00524388"/>
    <w:rsid w:val="00547365"/>
    <w:rsid w:val="00620A74"/>
    <w:rsid w:val="006C1A86"/>
    <w:rsid w:val="007656CF"/>
    <w:rsid w:val="008F7239"/>
    <w:rsid w:val="00BB58E9"/>
    <w:rsid w:val="00D94E38"/>
    <w:rsid w:val="00E414EB"/>
    <w:rsid w:val="00E7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7D918"/>
  <w15:chartTrackingRefBased/>
  <w15:docId w15:val="{FCF4FD09-E5C8-824F-A7A0-3A9732456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414E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4E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7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sonKendall/Library/Group%20Containers/UBF8T346G9.Office/User%20Content.localized/Templates.localized/CourseProject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CourseProject.dotx</Template>
  <TotalTime>7</TotalTime>
  <Pages>6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Jason Kendall</cp:lastModifiedBy>
  <cp:revision>1</cp:revision>
  <dcterms:created xsi:type="dcterms:W3CDTF">2019-05-05T17:07:00Z</dcterms:created>
  <dcterms:modified xsi:type="dcterms:W3CDTF">2019-05-05T17:15:00Z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