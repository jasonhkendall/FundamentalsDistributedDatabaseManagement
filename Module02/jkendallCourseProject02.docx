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F87B50" w14:textId="77777777" w:rsidR="00524388" w:rsidRDefault="00E414EB">
      <w:pPr>
        <w:pStyle w:val="Title"/>
      </w:pPr>
      <w:r>
        <w:t>Distributed Database Management</w:t>
      </w:r>
    </w:p>
    <w:p w14:paraId="489F703F" w14:textId="68DB421C" w:rsidR="00524388" w:rsidRDefault="00E414EB">
      <w:pPr>
        <w:pStyle w:val="Heading1"/>
      </w:pPr>
      <w:r>
        <w:t>Module</w:t>
      </w:r>
      <w:r w:rsidR="000E4AC2">
        <w:t xml:space="preserve"> 02</w:t>
      </w:r>
      <w:r>
        <w:t xml:space="preserve"> Project</w:t>
      </w:r>
    </w:p>
    <w:p w14:paraId="0DCBAFD9" w14:textId="1E5EF85A" w:rsidR="00E414EB" w:rsidRDefault="000E4AC2" w:rsidP="00E414EB">
      <w:r>
        <w:t>This is the course project for week two. Unfortunately, this took me a while to figure out as I am running on a different system than the directions. Luckily, I was able to open up the ports that were closed off and connect through an SSH tunnel. I was then able to setup the express application and run it from the server. I had trouble connecting again and figured out that I needed to open up port 3000 in Azure to allow me to connect to the web application. I will also attempt to help any students running into the same problems on the forum. Thanks for viewing my</w:t>
      </w:r>
      <w:bookmarkStart w:id="0" w:name="_GoBack"/>
      <w:bookmarkEnd w:id="0"/>
      <w:r>
        <w:t xml:space="preserve"> work!</w:t>
      </w:r>
    </w:p>
    <w:p w14:paraId="58579365" w14:textId="1A115B73" w:rsidR="000E4AC2" w:rsidRDefault="000E4AC2" w:rsidP="00E414EB">
      <w:r>
        <w:rPr>
          <w:noProof/>
        </w:rPr>
        <w:drawing>
          <wp:inline distT="0" distB="0" distL="0" distR="0" wp14:anchorId="26EDF9AF" wp14:editId="12907D2D">
            <wp:extent cx="4740314" cy="5252134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7 at 8.00.3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514" cy="53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4AFA" w14:textId="6E89BC49" w:rsidR="00E414EB" w:rsidRDefault="00E414EB" w:rsidP="00E414EB">
      <w:pPr>
        <w:tabs>
          <w:tab w:val="left" w:pos="9743"/>
        </w:tabs>
      </w:pPr>
    </w:p>
    <w:p w14:paraId="12B87BDC" w14:textId="4A7467F6" w:rsidR="000E4AC2" w:rsidRDefault="000E4AC2" w:rsidP="00E414EB">
      <w:pPr>
        <w:tabs>
          <w:tab w:val="left" w:pos="9743"/>
        </w:tabs>
      </w:pPr>
    </w:p>
    <w:p w14:paraId="6EC51551" w14:textId="7978212C" w:rsidR="000E4AC2" w:rsidRDefault="000E4AC2" w:rsidP="00E414EB">
      <w:pPr>
        <w:tabs>
          <w:tab w:val="left" w:pos="9743"/>
        </w:tabs>
      </w:pPr>
      <w:r>
        <w:rPr>
          <w:noProof/>
        </w:rPr>
        <w:drawing>
          <wp:inline distT="0" distB="0" distL="0" distR="0" wp14:anchorId="109D7D36" wp14:editId="10408503">
            <wp:extent cx="6675120" cy="7395845"/>
            <wp:effectExtent l="0" t="0" r="508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7 at 8.00.4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6471" w14:textId="163B87C1" w:rsidR="000E4AC2" w:rsidRDefault="000E4AC2" w:rsidP="00E414EB">
      <w:pPr>
        <w:tabs>
          <w:tab w:val="left" w:pos="9743"/>
        </w:tabs>
      </w:pPr>
      <w:r>
        <w:rPr>
          <w:noProof/>
        </w:rPr>
        <w:lastRenderedPageBreak/>
        <w:drawing>
          <wp:inline distT="0" distB="0" distL="0" distR="0" wp14:anchorId="6778E32B" wp14:editId="52F4111F">
            <wp:extent cx="6675120" cy="7395845"/>
            <wp:effectExtent l="0" t="0" r="508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7 at 8.00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56B76" wp14:editId="36C0C004">
            <wp:extent cx="6675120" cy="7395845"/>
            <wp:effectExtent l="0" t="0" r="5080" b="0"/>
            <wp:docPr id="9" name="Picture 9" descr="A screen shot of an open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17 at 8.00.4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AB6B" w14:textId="4A0E9609" w:rsidR="000E4AC2" w:rsidRDefault="000E4AC2" w:rsidP="00E414EB">
      <w:pPr>
        <w:tabs>
          <w:tab w:val="left" w:pos="9743"/>
        </w:tabs>
      </w:pPr>
    </w:p>
    <w:p w14:paraId="2C9EA6C5" w14:textId="5D70A2B0" w:rsidR="000E4AC2" w:rsidRDefault="000E4AC2" w:rsidP="00E414EB">
      <w:pPr>
        <w:tabs>
          <w:tab w:val="left" w:pos="9743"/>
        </w:tabs>
      </w:pPr>
    </w:p>
    <w:p w14:paraId="451E32F2" w14:textId="71957EAA" w:rsidR="000E4AC2" w:rsidRPr="00E414EB" w:rsidRDefault="000E4AC2" w:rsidP="00E414EB">
      <w:pPr>
        <w:tabs>
          <w:tab w:val="left" w:pos="9743"/>
        </w:tabs>
      </w:pPr>
      <w:r>
        <w:rPr>
          <w:noProof/>
        </w:rPr>
        <w:lastRenderedPageBreak/>
        <w:drawing>
          <wp:inline distT="0" distB="0" distL="0" distR="0" wp14:anchorId="0F292151" wp14:editId="131E0B06">
            <wp:extent cx="6675120" cy="7395845"/>
            <wp:effectExtent l="0" t="0" r="508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7 at 8.01.0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AC2" w:rsidRPr="00E414EB">
      <w:footerReference w:type="default" r:id="rId12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B0A20" w14:textId="77777777" w:rsidR="00620A74" w:rsidRDefault="00620A74">
      <w:pPr>
        <w:spacing w:after="0" w:line="240" w:lineRule="auto"/>
      </w:pPr>
      <w:r>
        <w:separator/>
      </w:r>
    </w:p>
  </w:endnote>
  <w:endnote w:type="continuationSeparator" w:id="0">
    <w:p w14:paraId="2F0E4868" w14:textId="77777777" w:rsidR="00620A74" w:rsidRDefault="00620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743090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3EF1C" w14:textId="77777777" w:rsidR="00620A74" w:rsidRDefault="00620A74">
      <w:pPr>
        <w:spacing w:after="0" w:line="240" w:lineRule="auto"/>
      </w:pPr>
      <w:r>
        <w:separator/>
      </w:r>
    </w:p>
  </w:footnote>
  <w:footnote w:type="continuationSeparator" w:id="0">
    <w:p w14:paraId="3244B37A" w14:textId="77777777" w:rsidR="00620A74" w:rsidRDefault="00620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EB"/>
    <w:rsid w:val="000A66FD"/>
    <w:rsid w:val="000E4AC2"/>
    <w:rsid w:val="003F31CF"/>
    <w:rsid w:val="00524388"/>
    <w:rsid w:val="00620A74"/>
    <w:rsid w:val="00BB58E9"/>
    <w:rsid w:val="00D94E38"/>
    <w:rsid w:val="00E414EB"/>
    <w:rsid w:val="00E7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7D918"/>
  <w15:chartTrackingRefBased/>
  <w15:docId w15:val="{8FC6459B-A32F-9245-BFF4-D6349141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414E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4E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7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sonKendall/Library/Containers/com.microsoft.Word/Data/Library/Application%20Support/Microsoft/Office/16.0/DTS/en-US%7bF45158B4-0A9D-FB47-90F8-0E21008049C3%7d/%7bFA9A8FD0-4050-054F-8407-7F532809BB0A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{FA9A8FD0-4050-054F-8407-7F532809BB0A}tf10002069.dotx</Template>
  <TotalTime>1</TotalTime>
  <Pages>5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Jason Kendall</cp:lastModifiedBy>
  <cp:revision>2</cp:revision>
  <dcterms:created xsi:type="dcterms:W3CDTF">2019-04-18T00:08:00Z</dcterms:created>
  <dcterms:modified xsi:type="dcterms:W3CDTF">2019-04-18T00:08:00Z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